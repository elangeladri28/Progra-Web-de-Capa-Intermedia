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sdt>
          <w:sdtPr>
            <w:id w:val="1636451272"/>
            <w:placeholder>
              <w:docPart w:val="44A15BED324942239B2782EFF23A5C2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14:paraId="4B46290A" w14:textId="77777777" w:rsidR="00AA0737" w:rsidRPr="00E60BA0" w:rsidRDefault="00A410FF" w:rsidP="00AA0737">
                <w:pPr>
                  <w:pStyle w:val="Ttulo"/>
                </w:pPr>
                <w:r w:rsidRPr="00E60BA0">
                  <w:rPr>
                    <w:lang w:bidi="es-ES"/>
                  </w:rPr>
                  <w:t>Diploma</w:t>
                </w:r>
              </w:p>
            </w:tc>
          </w:sdtContent>
        </w:sdt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59602FFA" w:rsidR="00AA0737" w:rsidRPr="00E60BA0" w:rsidRDefault="00CB0FFB" w:rsidP="00AA0737">
            <w:pPr>
              <w:pStyle w:val="Subttulo"/>
            </w:pPr>
            <w:r>
              <w:t>Colegiado</w:t>
            </w:r>
          </w:p>
        </w:tc>
      </w:tr>
      <w:tr w:rsidR="00AA0737" w:rsidRPr="00E60BA0" w14:paraId="04734446" w14:textId="77777777" w:rsidTr="00AA0737">
        <w:trPr>
          <w:jc w:val="center"/>
        </w:trPr>
        <w:sdt>
          <w:sdtPr>
            <w:id w:val="-1511144004"/>
            <w:placeholder>
              <w:docPart w:val="90C4B64C203443998758C66BAA4D5DF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21D1B0AB" w14:textId="77777777"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550EF517" w14:textId="7E610EB3" w:rsidR="00AA0737" w:rsidRPr="00E60BA0" w:rsidRDefault="008325D4" w:rsidP="00AA0737">
            <w:pPr>
              <w:pStyle w:val="Nombre"/>
            </w:pPr>
            <w:r>
              <w:t>[pro.</w:t>
            </w:r>
            <w:r w:rsidR="00CB0FFB">
              <w:t>nom</w:t>
            </w:r>
            <w:r w:rsidR="0016786E">
              <w:t>alumno</w:t>
            </w:r>
            <w:r>
              <w:t>]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79325375" w:rsidR="00AA0737" w:rsidRPr="00E60BA0" w:rsidRDefault="00AA0737" w:rsidP="00AA0737"/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1AB89E66" w:rsidR="008A067C" w:rsidRPr="00E60BA0" w:rsidRDefault="00607ED4" w:rsidP="00EB0EB1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5984A68" wp14:editId="1877A530">
                  <wp:simplePos x="0" y="0"/>
                  <wp:positionH relativeFrom="column">
                    <wp:posOffset>731520</wp:posOffset>
                  </wp:positionH>
                  <wp:positionV relativeFrom="paragraph">
                    <wp:posOffset>-1028700</wp:posOffset>
                  </wp:positionV>
                  <wp:extent cx="1857375" cy="1167765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5332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[onshow.x;ope=changepic]</w:t>
            </w:r>
          </w:p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37316F43" w:rsidR="008A067C" w:rsidRPr="00E60BA0" w:rsidRDefault="0016483A" w:rsidP="000969CA">
            <w:r>
              <w:t>[pro.</w:t>
            </w:r>
            <w:r w:rsidR="00CB0FFB">
              <w:t>fecha</w:t>
            </w:r>
            <w:r w:rsidR="0016786E">
              <w:t>alumno</w:t>
            </w:r>
            <w:r>
              <w:t>]</w:t>
            </w:r>
          </w:p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tc>
          <w:tcPr>
            <w:tcW w:w="5310" w:type="dxa"/>
            <w:vAlign w:val="center"/>
          </w:tcPr>
          <w:p w14:paraId="50CC3D25" w14:textId="1AFD2B0D" w:rsidR="008A067C" w:rsidRPr="00E60BA0" w:rsidRDefault="0016786E" w:rsidP="008A067C">
            <w:r>
              <w:t>Firma</w:t>
            </w:r>
          </w:p>
        </w:tc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sdt>
          <w:sdtPr>
            <w:id w:val="1936019596"/>
            <w:placeholder>
              <w:docPart w:val="49A4A3079C0E4237925D383ADE2F7018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687C8E13" w14:textId="77777777"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77777777" w:rsidR="00A410FF" w:rsidRPr="00E60BA0" w:rsidRDefault="00A410FF" w:rsidP="00AA0737">
      <w:pPr>
        <w:pStyle w:val="Textoindependiente"/>
      </w:pPr>
    </w:p>
    <w:sectPr w:rsidR="00A410FF" w:rsidRPr="00E60BA0" w:rsidSect="00E60BA0">
      <w:headerReference w:type="default" r:id="rId10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786B01" w14:textId="77777777" w:rsidR="00BC4018" w:rsidRDefault="00BC4018" w:rsidP="003F140B">
      <w:r>
        <w:separator/>
      </w:r>
    </w:p>
  </w:endnote>
  <w:endnote w:type="continuationSeparator" w:id="0">
    <w:p w14:paraId="5C49E930" w14:textId="77777777" w:rsidR="00BC4018" w:rsidRDefault="00BC4018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7D6AB4" w14:textId="77777777" w:rsidR="00BC4018" w:rsidRDefault="00BC4018" w:rsidP="003F140B">
      <w:r>
        <w:separator/>
      </w:r>
    </w:p>
  </w:footnote>
  <w:footnote w:type="continuationSeparator" w:id="0">
    <w:p w14:paraId="2121A917" w14:textId="77777777" w:rsidR="00BC4018" w:rsidRDefault="00BC4018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6192F"/>
    <w:rsid w:val="00081DE1"/>
    <w:rsid w:val="00082AF7"/>
    <w:rsid w:val="000969CA"/>
    <w:rsid w:val="000D4232"/>
    <w:rsid w:val="00105822"/>
    <w:rsid w:val="0016483A"/>
    <w:rsid w:val="0016786E"/>
    <w:rsid w:val="001B24AF"/>
    <w:rsid w:val="00276F7D"/>
    <w:rsid w:val="0029459E"/>
    <w:rsid w:val="002F676A"/>
    <w:rsid w:val="00317036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57B53"/>
    <w:rsid w:val="0069082D"/>
    <w:rsid w:val="006B72BC"/>
    <w:rsid w:val="006F398B"/>
    <w:rsid w:val="0081636F"/>
    <w:rsid w:val="008325D4"/>
    <w:rsid w:val="00877599"/>
    <w:rsid w:val="008A067C"/>
    <w:rsid w:val="009E0DBA"/>
    <w:rsid w:val="00A1495F"/>
    <w:rsid w:val="00A410FF"/>
    <w:rsid w:val="00A47863"/>
    <w:rsid w:val="00A5104C"/>
    <w:rsid w:val="00AA0737"/>
    <w:rsid w:val="00AB489F"/>
    <w:rsid w:val="00B23A31"/>
    <w:rsid w:val="00BC2478"/>
    <w:rsid w:val="00BC4018"/>
    <w:rsid w:val="00C00949"/>
    <w:rsid w:val="00CB0FFB"/>
    <w:rsid w:val="00CC06F7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4A15BED324942239B2782EFF23A5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706E6A-D4C5-4FD6-BC39-50E0AD5EB6D7}"/>
      </w:docPartPr>
      <w:docPartBody>
        <w:p w:rsidR="004057FB" w:rsidRDefault="002E0BAE">
          <w:pPr>
            <w:pStyle w:val="44A15BED324942239B2782EFF23A5C28"/>
          </w:pPr>
          <w:r w:rsidRPr="00AA0737">
            <w:rPr>
              <w:lang w:bidi="es-ES"/>
            </w:rPr>
            <w:t>Certificado</w:t>
          </w:r>
        </w:p>
      </w:docPartBody>
    </w:docPart>
    <w:docPart>
      <w:docPartPr>
        <w:name w:val="90C4B64C203443998758C66BAA4D5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835AB-B619-4235-93B3-E05AE6A7E4D7}"/>
      </w:docPartPr>
      <w:docPartBody>
        <w:p w:rsidR="004057FB" w:rsidRDefault="002E0BAE">
          <w:pPr>
            <w:pStyle w:val="90C4B64C203443998758C66BAA4D5DF0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49A4A3079C0E4237925D383ADE2F7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A954-4D3C-4ACF-BDC2-0C2584724D8C}"/>
      </w:docPartPr>
      <w:docPartBody>
        <w:p w:rsidR="004057FB" w:rsidRDefault="002E0BAE">
          <w:pPr>
            <w:pStyle w:val="49A4A3079C0E4237925D383ADE2F701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E"/>
    <w:rsid w:val="00081A59"/>
    <w:rsid w:val="000A1425"/>
    <w:rsid w:val="002E0BAE"/>
    <w:rsid w:val="004057FB"/>
    <w:rsid w:val="0050322D"/>
    <w:rsid w:val="0053578B"/>
    <w:rsid w:val="00573E94"/>
    <w:rsid w:val="006D2806"/>
    <w:rsid w:val="007B362E"/>
    <w:rsid w:val="00834B60"/>
    <w:rsid w:val="009F6A39"/>
    <w:rsid w:val="00AB69A2"/>
    <w:rsid w:val="00C63C39"/>
    <w:rsid w:val="00CF25EB"/>
    <w:rsid w:val="00CF3EFA"/>
    <w:rsid w:val="00D549F2"/>
    <w:rsid w:val="00EA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A15BED324942239B2782EFF23A5C28">
    <w:name w:val="44A15BED324942239B2782EFF23A5C28"/>
  </w:style>
  <w:style w:type="paragraph" w:customStyle="1" w:styleId="925BF3AC862A42A2B7775120FF3D7F90">
    <w:name w:val="925BF3AC862A42A2B7775120FF3D7F90"/>
  </w:style>
  <w:style w:type="paragraph" w:customStyle="1" w:styleId="90C4B64C203443998758C66BAA4D5DF0">
    <w:name w:val="90C4B64C203443998758C66BAA4D5DF0"/>
  </w:style>
  <w:style w:type="paragraph" w:customStyle="1" w:styleId="2DA0D4E2CFF747C3A48E9A781120C02C">
    <w:name w:val="2DA0D4E2CFF747C3A48E9A781120C02C"/>
  </w:style>
  <w:style w:type="paragraph" w:customStyle="1" w:styleId="9F24E0D942A84AEC92885B93923866E4">
    <w:name w:val="9F24E0D942A84AEC92885B93923866E4"/>
  </w:style>
  <w:style w:type="paragraph" w:customStyle="1" w:styleId="E72B3EA5562449BF8EADE26DC4B7D5D7">
    <w:name w:val="E72B3EA5562449BF8EADE26DC4B7D5D7"/>
  </w:style>
  <w:style w:type="paragraph" w:customStyle="1" w:styleId="49A4A3079C0E4237925D383ADE2F7018">
    <w:name w:val="49A4A3079C0E4237925D383ADE2F70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{92F5F458-0E45-46D4-97D6-12A236E217D9}tf78500733.dotx</Template>
  <TotalTime>0</TotalTime>
  <Pages>1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2021-03-12T02:06:00Z</dcterms:modified>
</cp:coreProperties>
</file>